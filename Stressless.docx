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19F04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# Stressless — Student Task Tracker</w:t>
      </w:r>
    </w:p>
    <w:p w14:paraId="654E4F64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</w:p>
    <w:p w14:paraId="0848A199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Stressless is an Android app (Kotlin + Jetpack Compose) built for South African</w:t>
      </w:r>
    </w:p>
    <w:p w14:paraId="656C1E21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tertiary students to plan, prioritise, and track academic tasks and deadlines.</w:t>
      </w:r>
    </w:p>
    <w:p w14:paraId="7FCCD6FD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</w:p>
    <w:p w14:paraId="7060A38A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 xml:space="preserve">&gt; **Demo </w:t>
      </w:r>
      <w:proofErr w:type="gramStart"/>
      <w:r w:rsidRPr="003A238A">
        <w:rPr>
          <w:rFonts w:ascii="Courier New" w:hAnsi="Courier New" w:cs="Courier New"/>
        </w:rPr>
        <w:t>video:*</w:t>
      </w:r>
      <w:proofErr w:type="gramEnd"/>
      <w:r w:rsidRPr="003A238A">
        <w:rPr>
          <w:rFonts w:ascii="Courier New" w:hAnsi="Courier New" w:cs="Courier New"/>
        </w:rPr>
        <w:t>* [https://youtu.be/Ck9Kd9frc7Y?feature=shared]</w:t>
      </w:r>
    </w:p>
    <w:p w14:paraId="466EDA3F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</w:p>
    <w:p w14:paraId="25B77922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## Features</w:t>
      </w:r>
    </w:p>
    <w:p w14:paraId="0AAEC374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- Email/password registration and login via Firebase Authentication (passwords</w:t>
      </w:r>
    </w:p>
    <w:p w14:paraId="6D8CF229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 xml:space="preserve">  are hashed server-side, never stored in plain text)</w:t>
      </w:r>
    </w:p>
    <w:p w14:paraId="5332F180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- Google Sign-In (SSO)</w:t>
      </w:r>
    </w:p>
    <w:p w14:paraId="646796D6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- Task management: create, edit, delete tasks with priority, category, due</w:t>
      </w:r>
    </w:p>
    <w:p w14:paraId="751279B0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 xml:space="preserve">  date, subtasks and progress tracking</w:t>
      </w:r>
    </w:p>
    <w:p w14:paraId="60D34EFE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- Photo attachments: a photo can be attached to any task. The image is</w:t>
      </w:r>
    </w:p>
    <w:p w14:paraId="258A626E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 xml:space="preserve">  compressed and stored as a Base64 blob directly inside the </w:t>
      </w:r>
      <w:proofErr w:type="spellStart"/>
      <w:r w:rsidRPr="003A238A">
        <w:rPr>
          <w:rFonts w:ascii="Courier New" w:hAnsi="Courier New" w:cs="Courier New"/>
        </w:rPr>
        <w:t>Firestore</w:t>
      </w:r>
      <w:proofErr w:type="spellEnd"/>
      <w:r w:rsidRPr="003A238A">
        <w:rPr>
          <w:rFonts w:ascii="Courier New" w:hAnsi="Courier New" w:cs="Courier New"/>
        </w:rPr>
        <w:t xml:space="preserve"> task</w:t>
      </w:r>
    </w:p>
    <w:p w14:paraId="48EEEEFA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 xml:space="preserve">  document (blob storage), since the project uses Firebase's free Spark plan</w:t>
      </w:r>
    </w:p>
    <w:p w14:paraId="1152BE92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 xml:space="preserve">  and doesn't have paid Cloud Storage</w:t>
      </w:r>
    </w:p>
    <w:p w14:paraId="2E65A109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- Calendar view of tasks by date</w:t>
      </w:r>
    </w:p>
    <w:p w14:paraId="0BDFA061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- Statistics screen (completion rate, tasks by priority)</w:t>
      </w:r>
    </w:p>
    <w:p w14:paraId="1D184F01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- Offline mode: tasks can be created/edited without a connection; changes</w:t>
      </w:r>
    </w:p>
    <w:p w14:paraId="489BA1D2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 xml:space="preserve">  queue locally and sync automatically to </w:t>
      </w:r>
      <w:proofErr w:type="spellStart"/>
      <w:r w:rsidRPr="003A238A">
        <w:rPr>
          <w:rFonts w:ascii="Courier New" w:hAnsi="Courier New" w:cs="Courier New"/>
        </w:rPr>
        <w:t>Firestore</w:t>
      </w:r>
      <w:proofErr w:type="spellEnd"/>
      <w:r w:rsidRPr="003A238A">
        <w:rPr>
          <w:rFonts w:ascii="Courier New" w:hAnsi="Courier New" w:cs="Courier New"/>
        </w:rPr>
        <w:t xml:space="preserve"> when back online</w:t>
      </w:r>
    </w:p>
    <w:p w14:paraId="159BC192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- Real-time push notifications via Firebase Cloud Messaging (topic</w:t>
      </w:r>
    </w:p>
    <w:p w14:paraId="135DAE12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 xml:space="preserve">  subscription + per-device token registration)</w:t>
      </w:r>
    </w:p>
    <w:p w14:paraId="0BEBAC94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- Local reminder notifications for upcoming due dates</w:t>
      </w:r>
    </w:p>
    <w:p w14:paraId="6B485A8B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- REST API integration: fetches a daily motivational quote from a public</w:t>
      </w:r>
    </w:p>
    <w:p w14:paraId="51C669DA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 xml:space="preserve">  REST API (quotable.io), shown on the Dashboard</w:t>
      </w:r>
    </w:p>
    <w:p w14:paraId="43D7A4A4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- Multi-language support: English, Afrikaans, isiZulu</w:t>
      </w:r>
    </w:p>
    <w:p w14:paraId="42D3F641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- Dark mode and in-app settings</w:t>
      </w:r>
    </w:p>
    <w:p w14:paraId="589AEAD0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- Custom app icon and launcher assets</w:t>
      </w:r>
    </w:p>
    <w:p w14:paraId="4A2F072D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</w:p>
    <w:p w14:paraId="09332C7B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## Tech stack</w:t>
      </w:r>
    </w:p>
    <w:p w14:paraId="0B3E2A14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- Kotlin, Jetpack Compose, Navigation Compose</w:t>
      </w:r>
    </w:p>
    <w:p w14:paraId="6AE0E800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 xml:space="preserve">- Firebase Authentication + Cloud </w:t>
      </w:r>
      <w:proofErr w:type="spellStart"/>
      <w:r w:rsidRPr="003A238A">
        <w:rPr>
          <w:rFonts w:ascii="Courier New" w:hAnsi="Courier New" w:cs="Courier New"/>
        </w:rPr>
        <w:t>Firestore</w:t>
      </w:r>
      <w:proofErr w:type="spellEnd"/>
    </w:p>
    <w:p w14:paraId="513144AE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- Firebase Cloud Messaging</w:t>
      </w:r>
    </w:p>
    <w:p w14:paraId="6A24AAA3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- Kotlin Coroutines</w:t>
      </w:r>
    </w:p>
    <w:p w14:paraId="1BB330D8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- JUnit (unit tests)</w:t>
      </w:r>
    </w:p>
    <w:p w14:paraId="44658B16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- GitHub Actions (CI — build and test on every push)</w:t>
      </w:r>
    </w:p>
    <w:p w14:paraId="0695A2D0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</w:p>
    <w:p w14:paraId="3593B48B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## Architecture</w:t>
      </w:r>
    </w:p>
    <w:p w14:paraId="7E820E10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- `</w:t>
      </w:r>
      <w:proofErr w:type="spellStart"/>
      <w:r w:rsidRPr="003A238A">
        <w:rPr>
          <w:rFonts w:ascii="Courier New" w:hAnsi="Courier New" w:cs="Courier New"/>
        </w:rPr>
        <w:t>TaskRepository</w:t>
      </w:r>
      <w:proofErr w:type="spellEnd"/>
      <w:r w:rsidRPr="003A238A">
        <w:rPr>
          <w:rFonts w:ascii="Courier New" w:hAnsi="Courier New" w:cs="Courier New"/>
        </w:rPr>
        <w:t>` — task state, auth, offline persistence and sync queue</w:t>
      </w:r>
    </w:p>
    <w:p w14:paraId="5E626649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- `</w:t>
      </w:r>
      <w:proofErr w:type="spellStart"/>
      <w:r w:rsidRPr="003A238A">
        <w:rPr>
          <w:rFonts w:ascii="Courier New" w:hAnsi="Courier New" w:cs="Courier New"/>
        </w:rPr>
        <w:t>FirestoreRepository</w:t>
      </w:r>
      <w:proofErr w:type="spellEnd"/>
      <w:r w:rsidRPr="003A238A">
        <w:rPr>
          <w:rFonts w:ascii="Courier New" w:hAnsi="Courier New" w:cs="Courier New"/>
        </w:rPr>
        <w:t xml:space="preserve">` — </w:t>
      </w:r>
      <w:proofErr w:type="spellStart"/>
      <w:r w:rsidRPr="003A238A">
        <w:rPr>
          <w:rFonts w:ascii="Courier New" w:hAnsi="Courier New" w:cs="Courier New"/>
        </w:rPr>
        <w:t>Firestore</w:t>
      </w:r>
      <w:proofErr w:type="spellEnd"/>
      <w:r w:rsidRPr="003A238A">
        <w:rPr>
          <w:rFonts w:ascii="Courier New" w:hAnsi="Courier New" w:cs="Courier New"/>
        </w:rPr>
        <w:t xml:space="preserve"> CRUD layer (the app's cloud database/API layer)</w:t>
      </w:r>
    </w:p>
    <w:p w14:paraId="7FFADCB3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- `</w:t>
      </w:r>
      <w:proofErr w:type="spellStart"/>
      <w:r w:rsidRPr="003A238A">
        <w:rPr>
          <w:rFonts w:ascii="Courier New" w:hAnsi="Courier New" w:cs="Courier New"/>
        </w:rPr>
        <w:t>RestApiRepository</w:t>
      </w:r>
      <w:proofErr w:type="spellEnd"/>
      <w:r w:rsidRPr="003A238A">
        <w:rPr>
          <w:rFonts w:ascii="Courier New" w:hAnsi="Courier New" w:cs="Courier New"/>
        </w:rPr>
        <w:t>` — external REST API call for the daily quote</w:t>
      </w:r>
    </w:p>
    <w:p w14:paraId="55F1CB98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- `</w:t>
      </w:r>
      <w:proofErr w:type="spellStart"/>
      <w:r w:rsidRPr="003A238A">
        <w:rPr>
          <w:rFonts w:ascii="Courier New" w:hAnsi="Courier New" w:cs="Courier New"/>
        </w:rPr>
        <w:t>ImageUtils</w:t>
      </w:r>
      <w:proofErr w:type="spellEnd"/>
      <w:r w:rsidRPr="003A238A">
        <w:rPr>
          <w:rFonts w:ascii="Courier New" w:hAnsi="Courier New" w:cs="Courier New"/>
        </w:rPr>
        <w:t>` — image compression and Base64 encode/decode for task photos</w:t>
      </w:r>
    </w:p>
    <w:p w14:paraId="381C56C4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- `</w:t>
      </w:r>
      <w:proofErr w:type="spellStart"/>
      <w:r w:rsidRPr="003A238A">
        <w:rPr>
          <w:rFonts w:ascii="Courier New" w:hAnsi="Courier New" w:cs="Courier New"/>
        </w:rPr>
        <w:t>NotificationHelper</w:t>
      </w:r>
      <w:proofErr w:type="spellEnd"/>
      <w:r w:rsidRPr="003A238A">
        <w:rPr>
          <w:rFonts w:ascii="Courier New" w:hAnsi="Courier New" w:cs="Courier New"/>
        </w:rPr>
        <w:t>` / `</w:t>
      </w:r>
      <w:proofErr w:type="spellStart"/>
      <w:r w:rsidRPr="003A238A">
        <w:rPr>
          <w:rFonts w:ascii="Courier New" w:hAnsi="Courier New" w:cs="Courier New"/>
        </w:rPr>
        <w:t>ReminderReceiver</w:t>
      </w:r>
      <w:proofErr w:type="spellEnd"/>
      <w:r w:rsidRPr="003A238A">
        <w:rPr>
          <w:rFonts w:ascii="Courier New" w:hAnsi="Courier New" w:cs="Courier New"/>
        </w:rPr>
        <w:t>` — scheduled local reminder notifications</w:t>
      </w:r>
    </w:p>
    <w:p w14:paraId="32398129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- `</w:t>
      </w:r>
      <w:proofErr w:type="spellStart"/>
      <w:r w:rsidRPr="003A238A">
        <w:rPr>
          <w:rFonts w:ascii="Courier New" w:hAnsi="Courier New" w:cs="Courier New"/>
        </w:rPr>
        <w:t>StresslessMessagingService</w:t>
      </w:r>
      <w:proofErr w:type="spellEnd"/>
      <w:r w:rsidRPr="003A238A">
        <w:rPr>
          <w:rFonts w:ascii="Courier New" w:hAnsi="Courier New" w:cs="Courier New"/>
        </w:rPr>
        <w:t>` — handles incoming FCM push notifications</w:t>
      </w:r>
    </w:p>
    <w:p w14:paraId="631CC135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</w:p>
    <w:p w14:paraId="612CFAC0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## Running the project</w:t>
      </w:r>
    </w:p>
    <w:p w14:paraId="159C7231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1. Clone this repo.</w:t>
      </w:r>
    </w:p>
    <w:p w14:paraId="2DD57E7E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2. Open in Android Studio.</w:t>
      </w:r>
    </w:p>
    <w:p w14:paraId="7262868E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lastRenderedPageBreak/>
        <w:t>3. Ensure `app/google-</w:t>
      </w:r>
      <w:proofErr w:type="spellStart"/>
      <w:r w:rsidRPr="003A238A">
        <w:rPr>
          <w:rFonts w:ascii="Courier New" w:hAnsi="Courier New" w:cs="Courier New"/>
        </w:rPr>
        <w:t>services.json</w:t>
      </w:r>
      <w:proofErr w:type="spellEnd"/>
      <w:r w:rsidRPr="003A238A">
        <w:rPr>
          <w:rFonts w:ascii="Courier New" w:hAnsi="Courier New" w:cs="Courier New"/>
        </w:rPr>
        <w:t>` is present (your own Firebase config).</w:t>
      </w:r>
    </w:p>
    <w:p w14:paraId="48D0ED2C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 xml:space="preserve">4. Run via the green Run button, or </w:t>
      </w:r>
      <w:proofErr w:type="gramStart"/>
      <w:r w:rsidRPr="003A238A">
        <w:rPr>
          <w:rFonts w:ascii="Courier New" w:hAnsi="Courier New" w:cs="Courier New"/>
        </w:rPr>
        <w:t>`./</w:t>
      </w:r>
      <w:proofErr w:type="spellStart"/>
      <w:proofErr w:type="gramEnd"/>
      <w:r w:rsidRPr="003A238A">
        <w:rPr>
          <w:rFonts w:ascii="Courier New" w:hAnsi="Courier New" w:cs="Courier New"/>
        </w:rPr>
        <w:t>gradlew</w:t>
      </w:r>
      <w:proofErr w:type="spellEnd"/>
      <w:r w:rsidRPr="003A238A">
        <w:rPr>
          <w:rFonts w:ascii="Courier New" w:hAnsi="Courier New" w:cs="Courier New"/>
        </w:rPr>
        <w:t xml:space="preserve"> </w:t>
      </w:r>
      <w:proofErr w:type="spellStart"/>
      <w:r w:rsidRPr="003A238A">
        <w:rPr>
          <w:rFonts w:ascii="Courier New" w:hAnsi="Courier New" w:cs="Courier New"/>
        </w:rPr>
        <w:t>assembleDebug</w:t>
      </w:r>
      <w:proofErr w:type="spellEnd"/>
      <w:r w:rsidRPr="003A238A">
        <w:rPr>
          <w:rFonts w:ascii="Courier New" w:hAnsi="Courier New" w:cs="Courier New"/>
        </w:rPr>
        <w:t>`.</w:t>
      </w:r>
    </w:p>
    <w:p w14:paraId="122786EE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</w:p>
    <w:p w14:paraId="1170190D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## Testing</w:t>
      </w:r>
    </w:p>
    <w:p w14:paraId="147DD13B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Unit tests: `app/</w:t>
      </w:r>
      <w:proofErr w:type="spellStart"/>
      <w:r w:rsidRPr="003A238A">
        <w:rPr>
          <w:rFonts w:ascii="Courier New" w:hAnsi="Courier New" w:cs="Courier New"/>
        </w:rPr>
        <w:t>src</w:t>
      </w:r>
      <w:proofErr w:type="spellEnd"/>
      <w:r w:rsidRPr="003A238A">
        <w:rPr>
          <w:rFonts w:ascii="Courier New" w:hAnsi="Courier New" w:cs="Courier New"/>
        </w:rPr>
        <w:t>/test/java/za/co/rbi/st10448886/stressless/`</w:t>
      </w:r>
    </w:p>
    <w:p w14:paraId="39D07F2E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- `</w:t>
      </w:r>
      <w:proofErr w:type="spellStart"/>
      <w:r w:rsidRPr="003A238A">
        <w:rPr>
          <w:rFonts w:ascii="Courier New" w:hAnsi="Courier New" w:cs="Courier New"/>
        </w:rPr>
        <w:t>TaskRepositoryTest.kt</w:t>
      </w:r>
      <w:proofErr w:type="spellEnd"/>
      <w:r w:rsidRPr="003A238A">
        <w:rPr>
          <w:rFonts w:ascii="Courier New" w:hAnsi="Courier New" w:cs="Courier New"/>
        </w:rPr>
        <w:t>` — task CRUD, notifications, subtask progress, string lookups</w:t>
      </w:r>
    </w:p>
    <w:p w14:paraId="0EABCAC6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- `</w:t>
      </w:r>
      <w:proofErr w:type="spellStart"/>
      <w:r w:rsidRPr="003A238A">
        <w:rPr>
          <w:rFonts w:ascii="Courier New" w:hAnsi="Courier New" w:cs="Courier New"/>
        </w:rPr>
        <w:t>CalendarUtilsTest.kt</w:t>
      </w:r>
      <w:proofErr w:type="spellEnd"/>
      <w:r w:rsidRPr="003A238A">
        <w:rPr>
          <w:rFonts w:ascii="Courier New" w:hAnsi="Courier New" w:cs="Courier New"/>
        </w:rPr>
        <w:t>` — date comparison helper</w:t>
      </w:r>
    </w:p>
    <w:p w14:paraId="6F8ED735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</w:p>
    <w:p w14:paraId="55E2FED1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Run locally:</w:t>
      </w:r>
    </w:p>
    <w:p w14:paraId="00568DCB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```</w:t>
      </w:r>
    </w:p>
    <w:p w14:paraId="138A4D83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proofErr w:type="gramStart"/>
      <w:r w:rsidRPr="003A238A">
        <w:rPr>
          <w:rFonts w:ascii="Courier New" w:hAnsi="Courier New" w:cs="Courier New"/>
        </w:rPr>
        <w:t>./</w:t>
      </w:r>
      <w:proofErr w:type="spellStart"/>
      <w:proofErr w:type="gramEnd"/>
      <w:r w:rsidRPr="003A238A">
        <w:rPr>
          <w:rFonts w:ascii="Courier New" w:hAnsi="Courier New" w:cs="Courier New"/>
        </w:rPr>
        <w:t>gradlew</w:t>
      </w:r>
      <w:proofErr w:type="spellEnd"/>
      <w:r w:rsidRPr="003A238A">
        <w:rPr>
          <w:rFonts w:ascii="Courier New" w:hAnsi="Courier New" w:cs="Courier New"/>
        </w:rPr>
        <w:t xml:space="preserve"> test</w:t>
      </w:r>
    </w:p>
    <w:p w14:paraId="3BCC46E0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```</w:t>
      </w:r>
    </w:p>
    <w:p w14:paraId="26C7CEA2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</w:p>
    <w:p w14:paraId="5A4EDEF0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GitHub Actions automatically builds and runs these tests on every push — see the **Actions** tab for status.</w:t>
      </w:r>
    </w:p>
    <w:p w14:paraId="1ECB7EF9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</w:p>
    <w:p w14:paraId="7FD2CB81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## Release Notes</w:t>
      </w:r>
    </w:p>
    <w:p w14:paraId="54D604C7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See [</w:t>
      </w:r>
      <w:proofErr w:type="gramStart"/>
      <w:r w:rsidRPr="003A238A">
        <w:rPr>
          <w:rFonts w:ascii="Courier New" w:hAnsi="Courier New" w:cs="Courier New"/>
        </w:rPr>
        <w:t>RELEASE_NOTES.md](</w:t>
      </w:r>
      <w:proofErr w:type="gramEnd"/>
      <w:r w:rsidRPr="003A238A">
        <w:rPr>
          <w:rFonts w:ascii="Courier New" w:hAnsi="Courier New" w:cs="Courier New"/>
        </w:rPr>
        <w:t>./RELEASE_NOTES.md) for a full list of changes made since the prototype.</w:t>
      </w:r>
    </w:p>
    <w:p w14:paraId="31823C4E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</w:p>
    <w:p w14:paraId="6C505965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## AI Tool Usage</w:t>
      </w:r>
    </w:p>
    <w:p w14:paraId="61826875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See [</w:t>
      </w:r>
      <w:proofErr w:type="gramStart"/>
      <w:r w:rsidRPr="003A238A">
        <w:rPr>
          <w:rFonts w:ascii="Courier New" w:hAnsi="Courier New" w:cs="Courier New"/>
        </w:rPr>
        <w:t>AI_USAGE.md](</w:t>
      </w:r>
      <w:proofErr w:type="gramEnd"/>
      <w:r w:rsidRPr="003A238A">
        <w:rPr>
          <w:rFonts w:ascii="Courier New" w:hAnsi="Courier New" w:cs="Courier New"/>
        </w:rPr>
        <w:t>./AI_USAGE.md) for a short write-up on how AI tools were used during this project.</w:t>
      </w:r>
    </w:p>
    <w:p w14:paraId="62EE3894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</w:p>
    <w:p w14:paraId="67FD6B11" w14:textId="77777777" w:rsid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## Screenshots</w:t>
      </w:r>
    </w:p>
    <w:p w14:paraId="09EBA65D" w14:textId="58D61D43" w:rsidR="003A238A" w:rsidRPr="000A4052" w:rsidRDefault="00287A7E" w:rsidP="000A4052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467721D5" wp14:editId="60E3B66A">
            <wp:extent cx="3988435" cy="8863330"/>
            <wp:effectExtent l="0" t="0" r="0" b="0"/>
            <wp:docPr id="132307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74976" name="Picture 13230749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</w:rPr>
        <w:drawing>
          <wp:inline distT="0" distB="0" distL="0" distR="0" wp14:anchorId="29A36B0A" wp14:editId="1AD9D8DA">
            <wp:extent cx="3988435" cy="8863330"/>
            <wp:effectExtent l="0" t="0" r="0" b="0"/>
            <wp:docPr id="322495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95563" name="Picture 3224955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</w:rPr>
        <w:drawing>
          <wp:inline distT="0" distB="0" distL="0" distR="0" wp14:anchorId="16814D37" wp14:editId="3260DC97">
            <wp:extent cx="3988435" cy="8863330"/>
            <wp:effectExtent l="0" t="0" r="0" b="0"/>
            <wp:docPr id="510977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77593" name="Picture 5109775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</w:rPr>
        <w:drawing>
          <wp:inline distT="0" distB="0" distL="0" distR="0" wp14:anchorId="1759873F" wp14:editId="48FB6BF0">
            <wp:extent cx="3988435" cy="8863330"/>
            <wp:effectExtent l="0" t="0" r="0" b="0"/>
            <wp:docPr id="11678291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29173" name="Picture 11678291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</w:rPr>
        <w:drawing>
          <wp:inline distT="0" distB="0" distL="0" distR="0" wp14:anchorId="2225C1CB" wp14:editId="7068C348">
            <wp:extent cx="3988435" cy="8863330"/>
            <wp:effectExtent l="0" t="0" r="0" b="0"/>
            <wp:docPr id="4877475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47553" name="Picture 4877475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55D8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</w:p>
    <w:p w14:paraId="5A2E20A7" w14:textId="77777777" w:rsidR="003A238A" w:rsidRP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## Developer</w:t>
      </w:r>
    </w:p>
    <w:p w14:paraId="36A77E8F" w14:textId="77777777" w:rsidR="003A238A" w:rsidRDefault="003A238A" w:rsidP="003A238A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Developed by Nature Madonsela ST10448</w:t>
      </w:r>
      <w:r w:rsidR="00050AB7">
        <w:rPr>
          <w:rFonts w:ascii="Courier New" w:hAnsi="Courier New" w:cs="Courier New"/>
        </w:rPr>
        <w:t>8</w:t>
      </w:r>
      <w:r w:rsidRPr="003A238A">
        <w:rPr>
          <w:rFonts w:ascii="Courier New" w:hAnsi="Courier New" w:cs="Courier New"/>
        </w:rPr>
        <w:t>86 — Stack Masters</w:t>
      </w:r>
    </w:p>
    <w:p w14:paraId="52AF1043" w14:textId="77777777" w:rsidR="00050AB7" w:rsidRDefault="00050AB7" w:rsidP="00050AB7">
      <w:pPr>
        <w:pStyle w:val="PlainText"/>
        <w:rPr>
          <w:rFonts w:ascii="Courier New" w:hAnsi="Courier New" w:cs="Courier New"/>
        </w:rPr>
      </w:pPr>
      <w:r w:rsidRPr="003A238A">
        <w:rPr>
          <w:rFonts w:ascii="Courier New" w:hAnsi="Courier New" w:cs="Courier New"/>
        </w:rPr>
        <w:t>Developed by</w:t>
      </w:r>
      <w:r>
        <w:rPr>
          <w:rFonts w:ascii="Courier New" w:hAnsi="Courier New" w:cs="Courier New"/>
        </w:rPr>
        <w:t xml:space="preserve"> Bhekisizwe Mhlanga</w:t>
      </w:r>
      <w:r w:rsidRPr="003A238A">
        <w:rPr>
          <w:rFonts w:ascii="Courier New" w:hAnsi="Courier New" w:cs="Courier New"/>
        </w:rPr>
        <w:t xml:space="preserve"> ST104</w:t>
      </w:r>
      <w:r>
        <w:rPr>
          <w:rFonts w:ascii="Courier New" w:hAnsi="Courier New" w:cs="Courier New"/>
        </w:rPr>
        <w:t>47974</w:t>
      </w:r>
      <w:r w:rsidRPr="003A238A">
        <w:rPr>
          <w:rFonts w:ascii="Courier New" w:hAnsi="Courier New" w:cs="Courier New"/>
        </w:rPr>
        <w:t xml:space="preserve"> — Stack Masters</w:t>
      </w:r>
    </w:p>
    <w:p w14:paraId="210FABCA" w14:textId="77777777" w:rsidR="00050AB7" w:rsidRDefault="00050AB7" w:rsidP="00050AB7">
      <w:pPr>
        <w:pStyle w:val="PlainText"/>
        <w:rPr>
          <w:rFonts w:ascii="Courier New" w:hAnsi="Courier New" w:cs="Courier New"/>
        </w:rPr>
      </w:pPr>
    </w:p>
    <w:p w14:paraId="713E28DD" w14:textId="77777777" w:rsidR="00050AB7" w:rsidRDefault="00050AB7" w:rsidP="00050AB7">
      <w:pPr>
        <w:pStyle w:val="PlainText"/>
        <w:rPr>
          <w:rFonts w:ascii="Courier New" w:hAnsi="Courier New" w:cs="Courier New"/>
        </w:rPr>
      </w:pPr>
    </w:p>
    <w:p w14:paraId="78B2A73C" w14:textId="4164E678" w:rsidR="00050AB7" w:rsidRDefault="000A4052" w:rsidP="003A238A">
      <w:pPr>
        <w:pStyle w:val="PlainText"/>
        <w:rPr>
          <w:rFonts w:ascii="Courier New" w:hAnsi="Courier New" w:cs="Courier New"/>
        </w:rPr>
      </w:pPr>
      <w:r w:rsidRPr="000A4052">
        <w:rPr>
          <w:rFonts w:ascii="Courier New" w:hAnsi="Courier New" w:cs="Courier New"/>
        </w:rPr>
        <w:drawing>
          <wp:inline distT="0" distB="0" distL="0" distR="0" wp14:anchorId="56EA5A5E" wp14:editId="017BE717">
            <wp:extent cx="5865495" cy="3201035"/>
            <wp:effectExtent l="0" t="0" r="1905" b="0"/>
            <wp:docPr id="88498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81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DAD1" w14:textId="26F70950" w:rsidR="000A4052" w:rsidRDefault="000A4052" w:rsidP="003A238A">
      <w:pPr>
        <w:pStyle w:val="PlainText"/>
        <w:rPr>
          <w:rFonts w:ascii="Courier New" w:hAnsi="Courier New" w:cs="Courier New"/>
        </w:rPr>
      </w:pPr>
      <w:r w:rsidRPr="000A4052">
        <w:rPr>
          <w:rFonts w:ascii="Courier New" w:hAnsi="Courier New" w:cs="Courier New"/>
        </w:rPr>
        <w:drawing>
          <wp:inline distT="0" distB="0" distL="0" distR="0" wp14:anchorId="6E2CF8C2" wp14:editId="7B922AF0">
            <wp:extent cx="5865495" cy="2484120"/>
            <wp:effectExtent l="0" t="0" r="1905" b="0"/>
            <wp:docPr id="199252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21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3668" w14:textId="385509D3" w:rsidR="000A4052" w:rsidRDefault="000A4052" w:rsidP="003A238A">
      <w:pPr>
        <w:pStyle w:val="PlainText"/>
        <w:rPr>
          <w:rFonts w:ascii="Courier New" w:hAnsi="Courier New" w:cs="Courier New"/>
        </w:rPr>
      </w:pPr>
      <w:r w:rsidRPr="000A4052">
        <w:rPr>
          <w:rFonts w:ascii="Courier New" w:hAnsi="Courier New" w:cs="Courier New"/>
        </w:rPr>
        <w:drawing>
          <wp:inline distT="0" distB="0" distL="0" distR="0" wp14:anchorId="3166AC1C" wp14:editId="3999485C">
            <wp:extent cx="5865495" cy="3542665"/>
            <wp:effectExtent l="0" t="0" r="1905" b="635"/>
            <wp:docPr id="50875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55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052" w:rsidSect="003A238A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attachedTemplate r:id="rId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052"/>
    <w:rsid w:val="00050AB7"/>
    <w:rsid w:val="00051F7E"/>
    <w:rsid w:val="000A4052"/>
    <w:rsid w:val="00287A7E"/>
    <w:rsid w:val="00317C89"/>
    <w:rsid w:val="003A238A"/>
    <w:rsid w:val="00587328"/>
    <w:rsid w:val="006157D5"/>
    <w:rsid w:val="0080338B"/>
    <w:rsid w:val="00850E3A"/>
    <w:rsid w:val="008627F9"/>
    <w:rsid w:val="00A51F54"/>
    <w:rsid w:val="00B37177"/>
    <w:rsid w:val="00B5191C"/>
    <w:rsid w:val="00C2519F"/>
    <w:rsid w:val="00C62A6D"/>
    <w:rsid w:val="00DE69F1"/>
    <w:rsid w:val="00F0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E5305E"/>
  <w15:chartTrackingRefBased/>
  <w15:docId w15:val="{C7075574-DED4-43E1-9686-3ACB0530F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ahnschrift SemiLight" w:eastAsiaTheme="minorHAnsi" w:hAnsi="Bahnschrift SemiLight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40E7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40E7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hekstara\Downloads\Stressless\Stressless\README.m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README.md</Template>
  <TotalTime>4</TotalTime>
  <Pages>9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Bhekstara</dc:creator>
  <cp:keywords/>
  <dc:description/>
  <cp:lastModifiedBy>Bhekisizwe Keabetswe Mhlanga</cp:lastModifiedBy>
  <cp:revision>1</cp:revision>
  <dcterms:created xsi:type="dcterms:W3CDTF">2026-09-22T14:23:00Z</dcterms:created>
  <dcterms:modified xsi:type="dcterms:W3CDTF">2026-09-22T14:27:00Z</dcterms:modified>
</cp:coreProperties>
</file>